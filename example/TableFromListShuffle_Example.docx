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ce31abbdbcca4c76" Type="http://schemas.microsoft.com/office/2007/relationships/ui/extensibility" Target="customUI/customUI14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dotted" w:sz="12" w:space="0" w:color="000000"/>
          <w:left w:val="dotted" w:sz="12" w:space="0" w:color="000000"/>
          <w:bottom w:val="dotted" w:sz="12" w:space="0" w:color="000000"/>
          <w:right w:val="dotted" w:sz="12" w:space="0" w:color="000000"/>
          <w:insideH w:val="dotted" w:sz="12" w:space="0" w:color="000000"/>
          <w:insideV w:val="dotted" w:sz="12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10"/>
        <w:gridCol w:w="4310"/>
        <w:gridCol w:w="4310"/>
      </w:tblGrid>
      <w:tr w:rsidR="00FA27E0" w14:paraId="11B2AB0E" w14:textId="77777777" w:rsidTr="00FA27E0">
        <w:tblPrEx>
          <w:tblCellMar>
            <w:top w:w="0" w:type="dxa"/>
            <w:bottom w:w="0" w:type="dxa"/>
          </w:tblCellMar>
        </w:tblPrEx>
        <w:trPr>
          <w:trHeight w:hRule="exact" w:val="1763"/>
        </w:trPr>
        <w:tc>
          <w:tcPr>
            <w:tcW w:w="666" w:type="dxa"/>
            <w:vAlign w:val="center"/>
          </w:tcPr>
          <w:p w14:paraId="34F51C74" w14:textId="653C99B0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scelerisque</w:t>
            </w:r>
          </w:p>
        </w:tc>
        <w:tc>
          <w:tcPr>
            <w:tcW w:w="666" w:type="dxa"/>
            <w:vAlign w:val="center"/>
          </w:tcPr>
          <w:p w14:paraId="3A515985" w14:textId="60E0DB5D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odio</w:t>
            </w:r>
          </w:p>
        </w:tc>
        <w:tc>
          <w:tcPr>
            <w:tcW w:w="666" w:type="dxa"/>
            <w:vAlign w:val="center"/>
          </w:tcPr>
          <w:p w14:paraId="5DE412D0" w14:textId="2D4C643D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enim</w:t>
            </w:r>
          </w:p>
        </w:tc>
      </w:tr>
      <w:tr w:rsidR="00FA27E0" w14:paraId="410441F3" w14:textId="77777777" w:rsidTr="00FA27E0">
        <w:tblPrEx>
          <w:tblCellMar>
            <w:top w:w="0" w:type="dxa"/>
            <w:bottom w:w="0" w:type="dxa"/>
          </w:tblCellMar>
        </w:tblPrEx>
        <w:trPr>
          <w:trHeight w:hRule="exact" w:val="1763"/>
        </w:trPr>
        <w:tc>
          <w:tcPr>
            <w:tcW w:w="666" w:type="dxa"/>
            <w:vAlign w:val="center"/>
          </w:tcPr>
          <w:p w14:paraId="0E58E45F" w14:textId="66AE4FC0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auctor</w:t>
            </w:r>
          </w:p>
        </w:tc>
        <w:tc>
          <w:tcPr>
            <w:tcW w:w="666" w:type="dxa"/>
            <w:vAlign w:val="center"/>
          </w:tcPr>
          <w:p w14:paraId="033DD167" w14:textId="48365F8D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at</w:t>
            </w:r>
          </w:p>
        </w:tc>
        <w:tc>
          <w:tcPr>
            <w:tcW w:w="666" w:type="dxa"/>
            <w:vAlign w:val="center"/>
          </w:tcPr>
          <w:p w14:paraId="75971B6E" w14:textId="68FC8627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suscipit</w:t>
            </w:r>
          </w:p>
        </w:tc>
      </w:tr>
      <w:tr w:rsidR="00FA27E0" w14:paraId="21DC9621" w14:textId="77777777" w:rsidTr="00FA27E0">
        <w:tblPrEx>
          <w:tblCellMar>
            <w:top w:w="0" w:type="dxa"/>
            <w:bottom w:w="0" w:type="dxa"/>
          </w:tblCellMar>
        </w:tblPrEx>
        <w:trPr>
          <w:trHeight w:hRule="exact" w:val="1763"/>
        </w:trPr>
        <w:tc>
          <w:tcPr>
            <w:tcW w:w="666" w:type="dxa"/>
            <w:vAlign w:val="center"/>
          </w:tcPr>
          <w:p w14:paraId="5B62E2EA" w14:textId="3AB36F85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volutpat</w:t>
            </w:r>
          </w:p>
        </w:tc>
        <w:tc>
          <w:tcPr>
            <w:tcW w:w="666" w:type="dxa"/>
            <w:vAlign w:val="center"/>
          </w:tcPr>
          <w:p w14:paraId="7BA80A77" w14:textId="10CA03A2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Curabitur</w:t>
            </w:r>
          </w:p>
        </w:tc>
        <w:tc>
          <w:tcPr>
            <w:tcW w:w="666" w:type="dxa"/>
            <w:vAlign w:val="center"/>
          </w:tcPr>
          <w:p w14:paraId="78A660CD" w14:textId="30FA07D0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interdum</w:t>
            </w:r>
          </w:p>
        </w:tc>
      </w:tr>
      <w:tr w:rsidR="00FA27E0" w14:paraId="4CEA44AB" w14:textId="77777777" w:rsidTr="00FA27E0">
        <w:tblPrEx>
          <w:tblCellMar>
            <w:top w:w="0" w:type="dxa"/>
            <w:bottom w:w="0" w:type="dxa"/>
          </w:tblCellMar>
        </w:tblPrEx>
        <w:trPr>
          <w:trHeight w:hRule="exact" w:val="1763"/>
        </w:trPr>
        <w:tc>
          <w:tcPr>
            <w:tcW w:w="666" w:type="dxa"/>
            <w:vAlign w:val="center"/>
          </w:tcPr>
          <w:p w14:paraId="26783AFE" w14:textId="030A859E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luctus</w:t>
            </w:r>
          </w:p>
        </w:tc>
        <w:tc>
          <w:tcPr>
            <w:tcW w:w="666" w:type="dxa"/>
            <w:vAlign w:val="center"/>
          </w:tcPr>
          <w:p w14:paraId="6D7BF54B" w14:textId="45B4A3B6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a</w:t>
            </w:r>
          </w:p>
        </w:tc>
        <w:tc>
          <w:tcPr>
            <w:tcW w:w="666" w:type="dxa"/>
            <w:vAlign w:val="center"/>
          </w:tcPr>
          <w:p w14:paraId="477E21FA" w14:textId="3DF9687E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nunc</w:t>
            </w:r>
          </w:p>
        </w:tc>
      </w:tr>
      <w:tr w:rsidR="00FA27E0" w14:paraId="7717C063" w14:textId="77777777" w:rsidTr="00FA27E0">
        <w:tblPrEx>
          <w:tblCellMar>
            <w:top w:w="0" w:type="dxa"/>
            <w:bottom w:w="0" w:type="dxa"/>
          </w:tblCellMar>
        </w:tblPrEx>
        <w:trPr>
          <w:trHeight w:hRule="exact" w:val="1763"/>
        </w:trPr>
        <w:tc>
          <w:tcPr>
            <w:tcW w:w="666" w:type="dxa"/>
            <w:vAlign w:val="center"/>
          </w:tcPr>
          <w:p w14:paraId="52592D96" w14:textId="242A7F6B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nunc</w:t>
            </w:r>
          </w:p>
        </w:tc>
        <w:tc>
          <w:tcPr>
            <w:tcW w:w="666" w:type="dxa"/>
            <w:vAlign w:val="center"/>
          </w:tcPr>
          <w:p w14:paraId="4236A8B0" w14:textId="0D66F6F4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eleifend</w:t>
            </w:r>
          </w:p>
        </w:tc>
        <w:tc>
          <w:tcPr>
            <w:tcW w:w="666" w:type="dxa"/>
            <w:vAlign w:val="center"/>
          </w:tcPr>
          <w:p w14:paraId="45F22F92" w14:textId="421CA244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in</w:t>
            </w:r>
          </w:p>
        </w:tc>
      </w:tr>
    </w:tbl>
    <w:p w14:paraId="4CD0470D" w14:textId="0CB67698" w:rsidR="00FA27E0" w:rsidRPr="00FA27E0" w:rsidRDefault="00FA27E0" w:rsidP="00FA27E0">
      <w:pPr>
        <w:rPr>
          <w:sz w:val="2"/>
        </w:rPr>
      </w:pPr>
    </w:p>
    <w:p w14:paraId="4EF069ED" w14:textId="77777777" w:rsidR="00FA27E0" w:rsidRPr="00FA27E0" w:rsidRDefault="00FA27E0">
      <w:pPr>
        <w:rPr>
          <w:sz w:val="2"/>
        </w:rPr>
      </w:pPr>
      <w:r w:rsidRPr="00FA27E0">
        <w:rPr>
          <w:sz w:val="2"/>
        </w:rPr>
        <w:br w:type="page"/>
      </w:r>
    </w:p>
    <w:tbl>
      <w:tblPr>
        <w:tblW w:w="5000" w:type="pct"/>
        <w:tblBorders>
          <w:top w:val="dotted" w:sz="12" w:space="0" w:color="000000"/>
          <w:left w:val="dotted" w:sz="12" w:space="0" w:color="000000"/>
          <w:bottom w:val="dotted" w:sz="12" w:space="0" w:color="000000"/>
          <w:right w:val="dotted" w:sz="12" w:space="0" w:color="000000"/>
          <w:insideH w:val="dotted" w:sz="12" w:space="0" w:color="000000"/>
          <w:insideV w:val="dotted" w:sz="12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10"/>
        <w:gridCol w:w="4310"/>
        <w:gridCol w:w="4310"/>
      </w:tblGrid>
      <w:tr w:rsidR="00FA27E0" w14:paraId="5408E5E4" w14:textId="77777777" w:rsidTr="00FA27E0">
        <w:tblPrEx>
          <w:tblCellMar>
            <w:top w:w="0" w:type="dxa"/>
            <w:bottom w:w="0" w:type="dxa"/>
          </w:tblCellMar>
        </w:tblPrEx>
        <w:trPr>
          <w:trHeight w:hRule="exact" w:val="1763"/>
        </w:trPr>
        <w:tc>
          <w:tcPr>
            <w:tcW w:w="666" w:type="dxa"/>
            <w:vAlign w:val="center"/>
          </w:tcPr>
          <w:p w14:paraId="5A00B4D5" w14:textId="339EFDAF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lastRenderedPageBreak/>
              <w:t>lorem</w:t>
            </w:r>
          </w:p>
        </w:tc>
        <w:tc>
          <w:tcPr>
            <w:tcW w:w="666" w:type="dxa"/>
            <w:vAlign w:val="center"/>
          </w:tcPr>
          <w:p w14:paraId="68263009" w14:textId="7576E4F5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lectus</w:t>
            </w:r>
          </w:p>
        </w:tc>
        <w:tc>
          <w:tcPr>
            <w:tcW w:w="666" w:type="dxa"/>
            <w:vAlign w:val="center"/>
          </w:tcPr>
          <w:p w14:paraId="1C0DAF40" w14:textId="6D3A88A8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maximus</w:t>
            </w:r>
          </w:p>
        </w:tc>
      </w:tr>
      <w:tr w:rsidR="00FA27E0" w14:paraId="23889C83" w14:textId="77777777" w:rsidTr="00FA27E0">
        <w:tblPrEx>
          <w:tblCellMar>
            <w:top w:w="0" w:type="dxa"/>
            <w:bottom w:w="0" w:type="dxa"/>
          </w:tblCellMar>
        </w:tblPrEx>
        <w:trPr>
          <w:trHeight w:hRule="exact" w:val="1763"/>
        </w:trPr>
        <w:tc>
          <w:tcPr>
            <w:tcW w:w="666" w:type="dxa"/>
            <w:vAlign w:val="center"/>
          </w:tcPr>
          <w:p w14:paraId="74684C25" w14:textId="79998665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libero</w:t>
            </w:r>
          </w:p>
        </w:tc>
        <w:tc>
          <w:tcPr>
            <w:tcW w:w="666" w:type="dxa"/>
            <w:vAlign w:val="center"/>
          </w:tcPr>
          <w:p w14:paraId="603E0BFE" w14:textId="11C5CA27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consectetur</w:t>
            </w:r>
          </w:p>
        </w:tc>
        <w:tc>
          <w:tcPr>
            <w:tcW w:w="666" w:type="dxa"/>
            <w:vAlign w:val="center"/>
          </w:tcPr>
          <w:p w14:paraId="475F067C" w14:textId="6BE8FE93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efficitur</w:t>
            </w:r>
          </w:p>
        </w:tc>
      </w:tr>
      <w:tr w:rsidR="00FA27E0" w14:paraId="4EB78440" w14:textId="77777777" w:rsidTr="00FA27E0">
        <w:tblPrEx>
          <w:tblCellMar>
            <w:top w:w="0" w:type="dxa"/>
            <w:bottom w:w="0" w:type="dxa"/>
          </w:tblCellMar>
        </w:tblPrEx>
        <w:trPr>
          <w:trHeight w:hRule="exact" w:val="1763"/>
        </w:trPr>
        <w:tc>
          <w:tcPr>
            <w:tcW w:w="666" w:type="dxa"/>
            <w:vAlign w:val="center"/>
          </w:tcPr>
          <w:p w14:paraId="4AE922C8" w14:textId="647B4762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metus</w:t>
            </w:r>
          </w:p>
        </w:tc>
        <w:tc>
          <w:tcPr>
            <w:tcW w:w="666" w:type="dxa"/>
            <w:vAlign w:val="center"/>
          </w:tcPr>
          <w:p w14:paraId="6CE840A6" w14:textId="686E6FB6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Donec</w:t>
            </w:r>
          </w:p>
        </w:tc>
        <w:tc>
          <w:tcPr>
            <w:tcW w:w="666" w:type="dxa"/>
            <w:vAlign w:val="center"/>
          </w:tcPr>
          <w:p w14:paraId="25051306" w14:textId="6FC095A5" w:rsidR="00FA27E0" w:rsidRPr="00FA27E0" w:rsidRDefault="00FA27E0" w:rsidP="00FA27E0">
            <w:pPr>
              <w:spacing w:after="0" w:line="240" w:lineRule="auto"/>
              <w:jc w:val="center"/>
              <w:rPr>
                <w:b/>
                <w:color w:val="000000"/>
                <w:sz w:val="24"/>
              </w:rPr>
            </w:pPr>
            <w:r w:rsidRPr="00FA27E0">
              <w:rPr>
                <w:b/>
                <w:color w:val="000000"/>
                <w:sz w:val="24"/>
              </w:rPr>
              <w:t>et</w:t>
            </w:r>
          </w:p>
        </w:tc>
      </w:tr>
      <w:tr w:rsidR="00FA27E0" w14:paraId="20133170" w14:textId="77777777" w:rsidTr="00FA27E0">
        <w:tblPrEx>
          <w:tblCellMar>
            <w:top w:w="0" w:type="dxa"/>
            <w:bottom w:w="0" w:type="dxa"/>
          </w:tblCellMar>
        </w:tblPrEx>
        <w:trPr>
          <w:trHeight w:hRule="exact" w:val="1763"/>
        </w:trPr>
        <w:tc>
          <w:tcPr>
            <w:tcW w:w="666" w:type="dxa"/>
          </w:tcPr>
          <w:p w14:paraId="7159787E" w14:textId="77777777" w:rsidR="00FA27E0" w:rsidRDefault="00FA27E0" w:rsidP="00FA27E0">
            <w:pPr>
              <w:rPr>
                <w:sz w:val="2"/>
              </w:rPr>
            </w:pPr>
          </w:p>
        </w:tc>
        <w:tc>
          <w:tcPr>
            <w:tcW w:w="666" w:type="dxa"/>
          </w:tcPr>
          <w:p w14:paraId="10707389" w14:textId="77777777" w:rsidR="00FA27E0" w:rsidRDefault="00FA27E0" w:rsidP="00FA27E0">
            <w:pPr>
              <w:rPr>
                <w:sz w:val="2"/>
              </w:rPr>
            </w:pPr>
          </w:p>
        </w:tc>
        <w:tc>
          <w:tcPr>
            <w:tcW w:w="666" w:type="dxa"/>
          </w:tcPr>
          <w:p w14:paraId="450D08B0" w14:textId="77777777" w:rsidR="00FA27E0" w:rsidRDefault="00FA27E0" w:rsidP="00FA27E0">
            <w:pPr>
              <w:rPr>
                <w:sz w:val="2"/>
              </w:rPr>
            </w:pPr>
          </w:p>
        </w:tc>
      </w:tr>
      <w:tr w:rsidR="00FA27E0" w14:paraId="3039C749" w14:textId="77777777" w:rsidTr="00FA27E0">
        <w:tblPrEx>
          <w:tblCellMar>
            <w:top w:w="0" w:type="dxa"/>
            <w:bottom w:w="0" w:type="dxa"/>
          </w:tblCellMar>
        </w:tblPrEx>
        <w:trPr>
          <w:trHeight w:hRule="exact" w:val="1763"/>
        </w:trPr>
        <w:tc>
          <w:tcPr>
            <w:tcW w:w="666" w:type="dxa"/>
          </w:tcPr>
          <w:p w14:paraId="1B5C65F0" w14:textId="77777777" w:rsidR="00FA27E0" w:rsidRDefault="00FA27E0" w:rsidP="00FA27E0">
            <w:pPr>
              <w:rPr>
                <w:sz w:val="2"/>
              </w:rPr>
            </w:pPr>
          </w:p>
        </w:tc>
        <w:tc>
          <w:tcPr>
            <w:tcW w:w="666" w:type="dxa"/>
          </w:tcPr>
          <w:p w14:paraId="42BF7045" w14:textId="77777777" w:rsidR="00FA27E0" w:rsidRDefault="00FA27E0" w:rsidP="00FA27E0">
            <w:pPr>
              <w:rPr>
                <w:sz w:val="2"/>
              </w:rPr>
            </w:pPr>
          </w:p>
        </w:tc>
        <w:tc>
          <w:tcPr>
            <w:tcW w:w="666" w:type="dxa"/>
          </w:tcPr>
          <w:p w14:paraId="4542D6DD" w14:textId="77777777" w:rsidR="00FA27E0" w:rsidRDefault="00FA27E0" w:rsidP="00FA27E0">
            <w:pPr>
              <w:rPr>
                <w:sz w:val="2"/>
              </w:rPr>
            </w:pPr>
          </w:p>
        </w:tc>
      </w:tr>
    </w:tbl>
    <w:p w14:paraId="48EED036" w14:textId="77777777" w:rsidR="002C4659" w:rsidRPr="00FA27E0" w:rsidRDefault="002C4659" w:rsidP="00FA27E0">
      <w:pPr>
        <w:rPr>
          <w:sz w:val="2"/>
        </w:rPr>
      </w:pPr>
    </w:p>
    <w:sectPr w:rsidR="002C4659" w:rsidRPr="00FA27E0" w:rsidSect="0058595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49"/>
    <w:rsid w:val="00000B17"/>
    <w:rsid w:val="000044E1"/>
    <w:rsid w:val="00031B13"/>
    <w:rsid w:val="000532DC"/>
    <w:rsid w:val="00066AD8"/>
    <w:rsid w:val="00077A7B"/>
    <w:rsid w:val="00082425"/>
    <w:rsid w:val="000A221C"/>
    <w:rsid w:val="000B1EAD"/>
    <w:rsid w:val="000E72F6"/>
    <w:rsid w:val="00107722"/>
    <w:rsid w:val="00117523"/>
    <w:rsid w:val="00122924"/>
    <w:rsid w:val="001247F2"/>
    <w:rsid w:val="001324EA"/>
    <w:rsid w:val="001403B3"/>
    <w:rsid w:val="0014225C"/>
    <w:rsid w:val="00166F16"/>
    <w:rsid w:val="00181344"/>
    <w:rsid w:val="00184FC5"/>
    <w:rsid w:val="001B61C1"/>
    <w:rsid w:val="001E2696"/>
    <w:rsid w:val="001E3C48"/>
    <w:rsid w:val="001F4EFF"/>
    <w:rsid w:val="00203F05"/>
    <w:rsid w:val="00245F3C"/>
    <w:rsid w:val="002508B3"/>
    <w:rsid w:val="00261F3C"/>
    <w:rsid w:val="002664AF"/>
    <w:rsid w:val="0027122F"/>
    <w:rsid w:val="00281269"/>
    <w:rsid w:val="00287442"/>
    <w:rsid w:val="0029666F"/>
    <w:rsid w:val="002A189E"/>
    <w:rsid w:val="002C4659"/>
    <w:rsid w:val="002C472D"/>
    <w:rsid w:val="002D1969"/>
    <w:rsid w:val="002D50AC"/>
    <w:rsid w:val="002E3AC3"/>
    <w:rsid w:val="002E7A3D"/>
    <w:rsid w:val="00301DE0"/>
    <w:rsid w:val="00304468"/>
    <w:rsid w:val="00306CF8"/>
    <w:rsid w:val="0035142D"/>
    <w:rsid w:val="0035650A"/>
    <w:rsid w:val="0037112E"/>
    <w:rsid w:val="00381AA6"/>
    <w:rsid w:val="0038385D"/>
    <w:rsid w:val="003A2475"/>
    <w:rsid w:val="003A49DB"/>
    <w:rsid w:val="003B5E96"/>
    <w:rsid w:val="003B76B3"/>
    <w:rsid w:val="003C0C0A"/>
    <w:rsid w:val="003C2C2E"/>
    <w:rsid w:val="003C78F2"/>
    <w:rsid w:val="003D3730"/>
    <w:rsid w:val="003D5937"/>
    <w:rsid w:val="003F0FC5"/>
    <w:rsid w:val="004700DA"/>
    <w:rsid w:val="00486AA5"/>
    <w:rsid w:val="004A61C9"/>
    <w:rsid w:val="004C4045"/>
    <w:rsid w:val="004F3900"/>
    <w:rsid w:val="00511385"/>
    <w:rsid w:val="005244C3"/>
    <w:rsid w:val="00527B33"/>
    <w:rsid w:val="00532F07"/>
    <w:rsid w:val="00542781"/>
    <w:rsid w:val="00543142"/>
    <w:rsid w:val="0054712B"/>
    <w:rsid w:val="00551B69"/>
    <w:rsid w:val="00562994"/>
    <w:rsid w:val="00565695"/>
    <w:rsid w:val="00585950"/>
    <w:rsid w:val="00592A8F"/>
    <w:rsid w:val="005B4F1E"/>
    <w:rsid w:val="005C5DD2"/>
    <w:rsid w:val="005D188F"/>
    <w:rsid w:val="005D621B"/>
    <w:rsid w:val="005E4E87"/>
    <w:rsid w:val="00634803"/>
    <w:rsid w:val="00634FDB"/>
    <w:rsid w:val="00646B8A"/>
    <w:rsid w:val="00680257"/>
    <w:rsid w:val="006848D3"/>
    <w:rsid w:val="006A3B0E"/>
    <w:rsid w:val="006A7754"/>
    <w:rsid w:val="006B4613"/>
    <w:rsid w:val="006E0FBC"/>
    <w:rsid w:val="006E1A99"/>
    <w:rsid w:val="006E270B"/>
    <w:rsid w:val="006E493C"/>
    <w:rsid w:val="006F0EB1"/>
    <w:rsid w:val="006F18D6"/>
    <w:rsid w:val="006F1FE3"/>
    <w:rsid w:val="00722949"/>
    <w:rsid w:val="00730081"/>
    <w:rsid w:val="00752471"/>
    <w:rsid w:val="00761FA8"/>
    <w:rsid w:val="007715F7"/>
    <w:rsid w:val="007A662B"/>
    <w:rsid w:val="007B45AF"/>
    <w:rsid w:val="007C19D0"/>
    <w:rsid w:val="007C4A2C"/>
    <w:rsid w:val="007D0451"/>
    <w:rsid w:val="007E2655"/>
    <w:rsid w:val="007F0761"/>
    <w:rsid w:val="00802DCB"/>
    <w:rsid w:val="00815F26"/>
    <w:rsid w:val="00851719"/>
    <w:rsid w:val="00864E78"/>
    <w:rsid w:val="00875F0A"/>
    <w:rsid w:val="00885C30"/>
    <w:rsid w:val="00887C58"/>
    <w:rsid w:val="008944DE"/>
    <w:rsid w:val="008B0BBC"/>
    <w:rsid w:val="008D0798"/>
    <w:rsid w:val="008D7119"/>
    <w:rsid w:val="008F51EE"/>
    <w:rsid w:val="009229C8"/>
    <w:rsid w:val="009256F8"/>
    <w:rsid w:val="009272C2"/>
    <w:rsid w:val="00936280"/>
    <w:rsid w:val="00944199"/>
    <w:rsid w:val="009518F0"/>
    <w:rsid w:val="00962651"/>
    <w:rsid w:val="009953E4"/>
    <w:rsid w:val="009B2331"/>
    <w:rsid w:val="009C16F8"/>
    <w:rsid w:val="009D1A18"/>
    <w:rsid w:val="009D1D5B"/>
    <w:rsid w:val="009F705F"/>
    <w:rsid w:val="00A019E9"/>
    <w:rsid w:val="00A120CE"/>
    <w:rsid w:val="00A1418B"/>
    <w:rsid w:val="00A17EE8"/>
    <w:rsid w:val="00A20D1B"/>
    <w:rsid w:val="00A230CA"/>
    <w:rsid w:val="00A43EC2"/>
    <w:rsid w:val="00A66A82"/>
    <w:rsid w:val="00A82F80"/>
    <w:rsid w:val="00A83C49"/>
    <w:rsid w:val="00A91D25"/>
    <w:rsid w:val="00AA0010"/>
    <w:rsid w:val="00AA137E"/>
    <w:rsid w:val="00AA2A40"/>
    <w:rsid w:val="00AC6AA7"/>
    <w:rsid w:val="00AE092D"/>
    <w:rsid w:val="00AE2B49"/>
    <w:rsid w:val="00AF3E15"/>
    <w:rsid w:val="00AF7C71"/>
    <w:rsid w:val="00B05ADA"/>
    <w:rsid w:val="00B07DBF"/>
    <w:rsid w:val="00B74F26"/>
    <w:rsid w:val="00B931FE"/>
    <w:rsid w:val="00BD0408"/>
    <w:rsid w:val="00BE42C1"/>
    <w:rsid w:val="00BE75A9"/>
    <w:rsid w:val="00BF3EC3"/>
    <w:rsid w:val="00BF3FEF"/>
    <w:rsid w:val="00BF5915"/>
    <w:rsid w:val="00C038C7"/>
    <w:rsid w:val="00C03EE1"/>
    <w:rsid w:val="00C05FAC"/>
    <w:rsid w:val="00C20DE8"/>
    <w:rsid w:val="00C740F7"/>
    <w:rsid w:val="00C83178"/>
    <w:rsid w:val="00C8745B"/>
    <w:rsid w:val="00C9101C"/>
    <w:rsid w:val="00C97999"/>
    <w:rsid w:val="00CA1CDD"/>
    <w:rsid w:val="00CD00AF"/>
    <w:rsid w:val="00CD6C40"/>
    <w:rsid w:val="00CD724B"/>
    <w:rsid w:val="00CE59FE"/>
    <w:rsid w:val="00CE7F6D"/>
    <w:rsid w:val="00CF017C"/>
    <w:rsid w:val="00CF5318"/>
    <w:rsid w:val="00D00845"/>
    <w:rsid w:val="00D01FA9"/>
    <w:rsid w:val="00D34670"/>
    <w:rsid w:val="00D505B9"/>
    <w:rsid w:val="00D514EA"/>
    <w:rsid w:val="00D5210D"/>
    <w:rsid w:val="00D72EE2"/>
    <w:rsid w:val="00D83331"/>
    <w:rsid w:val="00D84D54"/>
    <w:rsid w:val="00DA51F5"/>
    <w:rsid w:val="00DA6040"/>
    <w:rsid w:val="00DB65DD"/>
    <w:rsid w:val="00DC2722"/>
    <w:rsid w:val="00DD1D54"/>
    <w:rsid w:val="00DE0CC3"/>
    <w:rsid w:val="00DE3CF4"/>
    <w:rsid w:val="00DE7459"/>
    <w:rsid w:val="00E0180F"/>
    <w:rsid w:val="00E05A6F"/>
    <w:rsid w:val="00E23616"/>
    <w:rsid w:val="00E7407D"/>
    <w:rsid w:val="00E814B8"/>
    <w:rsid w:val="00E833ED"/>
    <w:rsid w:val="00EB3495"/>
    <w:rsid w:val="00EC1B6A"/>
    <w:rsid w:val="00EC4A18"/>
    <w:rsid w:val="00EC4E24"/>
    <w:rsid w:val="00EC6B6F"/>
    <w:rsid w:val="00ED5D55"/>
    <w:rsid w:val="00EE606D"/>
    <w:rsid w:val="00EF18FA"/>
    <w:rsid w:val="00EF24EC"/>
    <w:rsid w:val="00F000D2"/>
    <w:rsid w:val="00F1083F"/>
    <w:rsid w:val="00F128BA"/>
    <w:rsid w:val="00F237C4"/>
    <w:rsid w:val="00F248E1"/>
    <w:rsid w:val="00F428A5"/>
    <w:rsid w:val="00F477E2"/>
    <w:rsid w:val="00F5007F"/>
    <w:rsid w:val="00F875EF"/>
    <w:rsid w:val="00FA27E0"/>
    <w:rsid w:val="00FC284D"/>
    <w:rsid w:val="00FC317C"/>
    <w:rsid w:val="00FE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9F405"/>
  <w15:chartTrackingRefBased/>
  <w15:docId w15:val="{F26DCD47-75E3-496B-BF5F-BE5918A9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D1D54"/>
    <w:rPr>
      <w:color w:val="0000FF"/>
      <w:u w:val="single"/>
    </w:rPr>
  </w:style>
  <w:style w:type="table" w:styleId="TableGrid">
    <w:name w:val="Table Grid"/>
    <w:basedOn w:val="TableNormal"/>
    <w:uiPriority w:val="39"/>
    <w:rsid w:val="00266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ted\Documents\GIT\WordVBAToolkit\template\WordVBAToolkit_template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UI/customUI14.xml><?xml version="1.0" encoding="utf-8"?>
<customUI xmlns="http://schemas.microsoft.com/office/2009/07/customui">
  <ribbon>
    <tabs>
      <tab id="tabWordVBAToolkit" label="WordVBAToolkit">
        <group id="grpToolkit" label="Toolkit List">
          <button id="btnWordTable" label="Table from list" imageMso="XmlImport" size="large" onAction="LaunchTableFromListForm"/>
          <button id="btnTextFormat" label="Text formatting" imageMso="GroupFont" size="large" onAction="LaunchTextFormattingForm"/>
        </group>
      </tab>
    </tabs>
  </ribbon>
</customUI>
</file>

<file path=docProps/app.xml><?xml version="1.0" encoding="utf-8"?>
<Properties xmlns="http://schemas.openxmlformats.org/officeDocument/2006/extended-properties" xmlns:vt="http://schemas.openxmlformats.org/officeDocument/2006/docPropsVTypes">
  <Template>WordVBAToolkit_template.dotm</Template>
  <TotalTime>1</TotalTime>
  <Pages>2</Pages>
  <Words>28</Words>
  <Characters>157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Estéban C</dc:creator>
  <cp:keywords/>
  <dc:description/>
  <cp:lastModifiedBy>Estéban C</cp:lastModifiedBy>
  <cp:revision>2</cp:revision>
  <dcterms:created xsi:type="dcterms:W3CDTF">2026-06-06T15:10:00Z</dcterms:created>
  <dcterms:modified xsi:type="dcterms:W3CDTF">2026-06-06T15:10:00Z</dcterms:modified>
</cp:coreProperties>
</file>